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40343F43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1753D85D" w14:textId="21BC54E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F8BE56E" wp14:editId="2906AA05">
                      <wp:extent cx="5138670" cy="216027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21602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50B860F" w14:textId="0012638C" w:rsidR="004B7E44" w:rsidRPr="004149A5" w:rsidRDefault="004149A5" w:rsidP="004B7E44">
                                  <w:pPr>
                                    <w:pStyle w:val="Ttulo"/>
                                    <w:rPr>
                                      <w:lang w:val="pt-PT"/>
                                    </w:rPr>
                                  </w:pPr>
                                  <w:r>
                                    <w:rPr>
                                      <w:lang w:val="pt-PT"/>
                                    </w:rPr>
                                    <w:t>Complementos de Base de dados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F8BE56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7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" filled="f" stroked="f" strokeweight=".5pt">
                      <v:textbox>
                        <w:txbxContent>
                          <w:p w14:paraId="450B860F" w14:textId="0012638C" w:rsidR="004B7E44" w:rsidRPr="004149A5" w:rsidRDefault="004149A5" w:rsidP="004B7E44">
                            <w:pPr>
                              <w:pStyle w:val="Ttulo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Complementos de Base de dados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6A01B6A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A501614" wp14:editId="0D6BCFD7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CEE28D2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47486AC1" w14:textId="2676E94F" w:rsidR="004B7E44" w:rsidRDefault="004149A5" w:rsidP="004B7E44">
            <w:proofErr w:type="spellStart"/>
            <w:r w:rsidRPr="004149A5">
              <w:t>Projeto</w:t>
            </w:r>
            <w:proofErr w:type="spellEnd"/>
            <w:r w:rsidRPr="004149A5">
              <w:t xml:space="preserve"> </w:t>
            </w:r>
            <w:proofErr w:type="spellStart"/>
            <w:r w:rsidRPr="004149A5">
              <w:t>Prático</w:t>
            </w:r>
            <w:proofErr w:type="spellEnd"/>
            <w:r w:rsidRPr="004149A5">
              <w:t xml:space="preserve"> – Fase 1</w:t>
            </w:r>
          </w:p>
        </w:tc>
      </w:tr>
      <w:tr w:rsidR="004B7E44" w14:paraId="2EF0EBD9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6BBC51" w14:textId="5192A233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8AC2376" wp14:editId="6ED92DF2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5DB8922" w14:textId="124C29BF" w:rsidR="004B7E44" w:rsidRPr="004149A5" w:rsidRDefault="004149A5" w:rsidP="004B7E44">
                                  <w:pPr>
                                    <w:pStyle w:val="Ttulo1"/>
                                    <w:rPr>
                                      <w:lang w:val="pt-PT"/>
                                    </w:rPr>
                                  </w:pPr>
                                  <w:r>
                                    <w:rPr>
                                      <w:lang w:val="pt-PT"/>
                                    </w:rPr>
                                    <w:t>Grupo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8AC2376" id="Text Box 6" o:spid="_x0000_s1027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1FXGg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" filled="f" stroked="f" strokeweight=".5pt">
                      <v:textbox>
                        <w:txbxContent>
                          <w:p w14:paraId="45DB8922" w14:textId="124C29BF" w:rsidR="004B7E44" w:rsidRPr="004149A5" w:rsidRDefault="004149A5" w:rsidP="004B7E44">
                            <w:pPr>
                              <w:pStyle w:val="Ttulo1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Grupo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3243422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CC49314" wp14:editId="3C4B2AFA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F114416" w14:textId="5B108409" w:rsidR="004B7E44" w:rsidRPr="004B7E44" w:rsidRDefault="004149A5" w:rsidP="004B7E44">
                                  <w:r>
                                    <w:t>André Rolo</w:t>
                                  </w:r>
                                </w:p>
                                <w:p w14:paraId="146DCD05" w14:textId="3CF71F2F" w:rsidR="004B7E44" w:rsidRPr="004B7E44" w:rsidRDefault="004149A5" w:rsidP="004B7E44">
                                  <w:r>
                                    <w:t xml:space="preserve">Tomás Goncalves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CC49314" id="Text Box 7" o:spid="_x0000_s1028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" filled="f" stroked="f" strokeweight=".5pt">
                      <v:textbox>
                        <w:txbxContent>
                          <w:p w14:paraId="3F114416" w14:textId="5B108409" w:rsidR="004B7E44" w:rsidRPr="004B7E44" w:rsidRDefault="004149A5" w:rsidP="004B7E44">
                            <w:r>
                              <w:t>André Rolo</w:t>
                            </w:r>
                          </w:p>
                          <w:p w14:paraId="146DCD05" w14:textId="3CF71F2F" w:rsidR="004B7E44" w:rsidRPr="004B7E44" w:rsidRDefault="004149A5" w:rsidP="004B7E44">
                            <w:r>
                              <w:t xml:space="preserve">Tomás Goncalves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ABC81F4" wp14:editId="1CD22BE9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C91ACE" w14:textId="10261C43" w:rsidR="004B7E44" w:rsidRDefault="004149A5" w:rsidP="004B7E44">
                                  <w:r>
                                    <w:t>202100728</w:t>
                                  </w:r>
                                </w:p>
                                <w:p w14:paraId="61165216" w14:textId="6D2F56C1" w:rsidR="004B7E44" w:rsidRPr="004B7E44" w:rsidRDefault="004149A5" w:rsidP="004B7E44">
                                  <w:r>
                                    <w:t>202100744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BC81F4" id="Text Box 10" o:spid="_x0000_s1029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MoQR+h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7FC91ACE" w14:textId="10261C43" w:rsidR="004B7E44" w:rsidRDefault="004149A5" w:rsidP="004B7E44">
                            <w:r>
                              <w:t>202100728</w:t>
                            </w:r>
                          </w:p>
                          <w:p w14:paraId="61165216" w14:textId="6D2F56C1" w:rsidR="004B7E44" w:rsidRPr="004B7E44" w:rsidRDefault="004149A5" w:rsidP="004B7E44">
                            <w:r>
                              <w:t>202100744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401B70C0" w14:textId="1D1CE524" w:rsidR="004B7E44" w:rsidRDefault="00A77FE8" w:rsidP="004149A5">
      <w:r w:rsidRPr="00D967AC">
        <w:rPr>
          <w:noProof/>
        </w:rPr>
        <w:drawing>
          <wp:anchor distT="0" distB="0" distL="114300" distR="114300" simplePos="0" relativeHeight="251660288" behindDoc="0" locked="0" layoutInCell="1" allowOverlap="1" wp14:anchorId="3620484E" wp14:editId="7642AB52">
            <wp:simplePos x="0" y="0"/>
            <wp:positionH relativeFrom="column">
              <wp:posOffset>97790</wp:posOffset>
            </wp:positionH>
            <wp:positionV relativeFrom="paragraph">
              <wp:posOffset>8042910</wp:posOffset>
            </wp:positionV>
            <wp:extent cx="1188085" cy="683260"/>
            <wp:effectExtent l="0" t="0" r="0" b="2540"/>
            <wp:wrapNone/>
            <wp:docPr id="12" name="Graphic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08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rPr>
          <w:noProof/>
        </w:rPr>
        <w:drawing>
          <wp:anchor distT="0" distB="0" distL="114300" distR="114300" simplePos="0" relativeHeight="251658240" behindDoc="1" locked="0" layoutInCell="1" allowOverlap="1" wp14:anchorId="45EB3AF3" wp14:editId="6E0F497F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etail of city buildings in black&amp;whi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CE6E63" wp14:editId="788F5E61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9A45D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  <w:r w:rsidR="004B7E44">
        <w:br w:type="page"/>
      </w:r>
    </w:p>
    <w:p w14:paraId="77C13D4E" w14:textId="5396E473" w:rsidR="004B7E44" w:rsidRDefault="00000000" w:rsidP="004B7E44">
      <w:pPr>
        <w:pStyle w:val="Ttulo2"/>
        <w:spacing w:after="500"/>
      </w:pPr>
      <w:sdt>
        <w:sdtPr>
          <w:rPr>
            <w:lang w:val="pt-PT"/>
          </w:rPr>
          <w:alias w:val="Company"/>
          <w:tag w:val="Company"/>
          <w:id w:val="441245393"/>
          <w:placeholder>
            <w:docPart w:val="3E59FFD31E9C48D99226F9DD4155739B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Content>
          <w:r w:rsidR="00870859" w:rsidRPr="00870859">
            <w:rPr>
              <w:lang w:val="pt-PT"/>
            </w:rPr>
            <w:t>Resumo</w:t>
          </w:r>
        </w:sdtContent>
      </w:sdt>
      <w:r w:rsidR="004B7E44" w:rsidRPr="004B7E44">
        <w:t xml:space="preserve"> </w:t>
      </w:r>
    </w:p>
    <w:p w14:paraId="4B59C515" w14:textId="77777777" w:rsidR="004B7E44" w:rsidRDefault="00000000" w:rsidP="004B7E44">
      <w:pPr>
        <w:pStyle w:val="Ttulo3"/>
        <w:rPr>
          <w:b/>
          <w:i w:val="0"/>
          <w:sz w:val="44"/>
        </w:rPr>
      </w:pPr>
      <w:sdt>
        <w:sdtPr>
          <w:rPr>
            <w:b/>
            <w:i w:val="0"/>
            <w:sz w:val="44"/>
          </w:rPr>
          <w:id w:val="295194193"/>
          <w:placeholder>
            <w:docPart w:val="7EB0CE25AB8D4EF98E4E1FCDC30EDE28"/>
          </w:placeholder>
          <w:temporary/>
          <w:showingPlcHdr/>
          <w15:appearance w15:val="hidden"/>
        </w:sdtPr>
        <w:sdtContent>
          <w:r w:rsidR="004B7E44" w:rsidRPr="004B7E44">
            <w:rPr>
              <w:b/>
              <w:i w:val="0"/>
              <w:sz w:val="44"/>
            </w:rPr>
            <w:t>Heading 3</w:t>
          </w:r>
        </w:sdtContent>
      </w:sdt>
    </w:p>
    <w:p w14:paraId="4DEA9843" w14:textId="77777777" w:rsidR="004B7E44" w:rsidRDefault="004B7E44" w:rsidP="004B7E44">
      <w:pPr>
        <w:rPr>
          <w:rFonts w:eastAsia="Times New Roman"/>
        </w:rPr>
      </w:pPr>
    </w:p>
    <w:sdt>
      <w:sdtPr>
        <w:rPr>
          <w:color w:val="auto"/>
        </w:rPr>
        <w:id w:val="1799572795"/>
        <w:placeholder>
          <w:docPart w:val="CDBE19A758534BDFB477B481BD347BAA"/>
        </w:placeholder>
        <w:temporary/>
        <w:showingPlcHdr/>
        <w15:appearance w15:val="hidden"/>
      </w:sdtPr>
      <w:sdtContent>
        <w:p w14:paraId="3BE00FD1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To get started right away, just tap any placeholder text (such as this) and start typing to replace it with your own.</w:t>
          </w:r>
        </w:p>
        <w:p w14:paraId="1DCB97B9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 xml:space="preserve">Want to insert a picture from your files or add a shape, text box, or table? You got it! On the Insert tab of the ribbon, just tap the option you need. </w:t>
          </w:r>
        </w:p>
        <w:p w14:paraId="26886309" w14:textId="77777777" w:rsidR="004B7E44" w:rsidRDefault="004B7E44" w:rsidP="004B7E44">
          <w:r w:rsidRPr="004B7E44">
            <w:rPr>
              <w:color w:val="auto"/>
            </w:rPr>
            <w:t>Find even more easy-to-use tools on the Insert tab, such as to add a hyperlink or insert a comment.</w:t>
          </w:r>
        </w:p>
      </w:sdtContent>
    </w:sdt>
    <w:p w14:paraId="594C070A" w14:textId="77777777" w:rsidR="004B7E44" w:rsidRPr="004B7E44" w:rsidRDefault="004B7E44" w:rsidP="004B7E44">
      <w:pPr>
        <w:pStyle w:val="Ttulo3"/>
        <w:rPr>
          <w:rFonts w:eastAsiaTheme="minorHAnsi"/>
          <w:b/>
          <w:i w:val="0"/>
          <w:sz w:val="44"/>
        </w:rPr>
      </w:pPr>
    </w:p>
    <w:sdt>
      <w:sdtPr>
        <w:rPr>
          <w:color w:val="auto"/>
        </w:rPr>
        <w:id w:val="-1888951859"/>
        <w:placeholder>
          <w:docPart w:val="5A89E11C4FE04BDF8CF14BC103AAF53B"/>
        </w:placeholder>
        <w:temporary/>
        <w:showingPlcHdr/>
        <w15:appearance w15:val="hidden"/>
      </w:sdtPr>
      <w:sdtContent>
        <w:p w14:paraId="54B7025E" w14:textId="77777777" w:rsidR="004B7E44" w:rsidRDefault="004B7E44" w:rsidP="004B7E44">
          <w:pPr>
            <w:pStyle w:val="Ttulo4"/>
            <w:rPr>
              <w:color w:val="auto"/>
            </w:rPr>
          </w:pPr>
          <w:r w:rsidRPr="004B7E44">
            <w:t>Heading 4</w:t>
          </w:r>
        </w:p>
      </w:sdtContent>
    </w:sdt>
    <w:p w14:paraId="0BE2B408" w14:textId="77777777" w:rsidR="004B7E44" w:rsidRDefault="004B7E44" w:rsidP="004B7E44"/>
    <w:sdt>
      <w:sdtPr>
        <w:rPr>
          <w:color w:val="auto"/>
        </w:rPr>
        <w:id w:val="-996882755"/>
        <w:placeholder>
          <w:docPart w:val="D935662EC41B49EFBC9D7874660C4EB1"/>
        </w:placeholder>
        <w:temporary/>
        <w:showingPlcHdr/>
        <w15:appearance w15:val="hidden"/>
      </w:sdtPr>
      <w:sdtContent>
        <w:p w14:paraId="13214F41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To get started right away, just tap any placeholder text (such as this) and start typing to replace it with your own.</w:t>
          </w:r>
        </w:p>
        <w:p w14:paraId="7FEA3ADD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 xml:space="preserve">Want to insert a picture from your files or add a shape, text box, or table? You got it! On the Insert tab of the ribbon, just tap the option you need. </w:t>
          </w:r>
        </w:p>
        <w:p w14:paraId="57E130B6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Find even more easy-to-use tools on the Insert tab, such as to add a hyperlink or insert a comment.</w:t>
          </w:r>
        </w:p>
      </w:sdtContent>
    </w:sdt>
    <w:p w14:paraId="75169CD7" w14:textId="49E199F2" w:rsidR="00870859" w:rsidRDefault="00870859" w:rsidP="004B7E44"/>
    <w:p w14:paraId="6EDBC1A9" w14:textId="77777777" w:rsidR="00870859" w:rsidRDefault="00870859">
      <w:pPr>
        <w:spacing w:after="200"/>
      </w:pPr>
      <w:r>
        <w:br w:type="page"/>
      </w:r>
    </w:p>
    <w:p w14:paraId="354C86D3" w14:textId="7DF6A2A9" w:rsidR="00870859" w:rsidRDefault="00870859" w:rsidP="00870859">
      <w:pPr>
        <w:pStyle w:val="Ttulo2"/>
        <w:spacing w:after="500"/>
      </w:pPr>
      <w:sdt>
        <w:sdtPr>
          <w:alias w:val="Company"/>
          <w:tag w:val="Company"/>
          <w:id w:val="-1873139451"/>
          <w:placeholder>
            <w:docPart w:val="DE13A9FF9BB447348DBC95DA5F038CB3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Content>
          <w:proofErr w:type="spellStart"/>
          <w:r>
            <w:t>Resumo</w:t>
          </w:r>
          <w:proofErr w:type="spellEnd"/>
        </w:sdtContent>
      </w:sdt>
      <w:r w:rsidRPr="004B7E44">
        <w:t xml:space="preserve"> </w:t>
      </w:r>
      <w:sdt>
        <w:sdtPr>
          <w:id w:val="-445696744"/>
          <w:placeholder>
            <w:docPart w:val="0470A14E753B4E1CACCC6F8D10B6522D"/>
          </w:placeholder>
          <w:temporary/>
          <w:showingPlcHdr/>
          <w15:appearance w15:val="hidden"/>
        </w:sdtPr>
        <w:sdtContent>
          <w:r w:rsidRPr="004B7E44">
            <w:t>Marketing Plan</w:t>
          </w:r>
        </w:sdtContent>
      </w:sdt>
    </w:p>
    <w:p w14:paraId="53DD1961" w14:textId="77777777" w:rsidR="00870859" w:rsidRDefault="00870859" w:rsidP="00870859">
      <w:pPr>
        <w:pStyle w:val="Ttulo3"/>
        <w:rPr>
          <w:b/>
          <w:i w:val="0"/>
          <w:sz w:val="44"/>
        </w:rPr>
      </w:pPr>
      <w:sdt>
        <w:sdtPr>
          <w:rPr>
            <w:b/>
            <w:i w:val="0"/>
            <w:sz w:val="44"/>
          </w:rPr>
          <w:id w:val="511105766"/>
          <w:placeholder>
            <w:docPart w:val="E72EAD3D2E754DE9807C5AF883A2476B"/>
          </w:placeholder>
          <w:temporary/>
          <w:showingPlcHdr/>
          <w15:appearance w15:val="hidden"/>
        </w:sdtPr>
        <w:sdtContent>
          <w:r w:rsidRPr="004B7E44">
            <w:rPr>
              <w:b/>
              <w:i w:val="0"/>
              <w:sz w:val="44"/>
            </w:rPr>
            <w:t>Heading 3</w:t>
          </w:r>
        </w:sdtContent>
      </w:sdt>
    </w:p>
    <w:p w14:paraId="64237813" w14:textId="77777777" w:rsidR="00870859" w:rsidRDefault="00870859" w:rsidP="00870859">
      <w:pPr>
        <w:rPr>
          <w:rFonts w:eastAsia="Times New Roman"/>
        </w:rPr>
      </w:pPr>
    </w:p>
    <w:sdt>
      <w:sdtPr>
        <w:rPr>
          <w:color w:val="auto"/>
        </w:rPr>
        <w:id w:val="408893108"/>
        <w:placeholder>
          <w:docPart w:val="04A8EDDB4E8F4D82BF86EEC4394869B8"/>
        </w:placeholder>
        <w:temporary/>
        <w:showingPlcHdr/>
        <w15:appearance w15:val="hidden"/>
      </w:sdtPr>
      <w:sdtContent>
        <w:p w14:paraId="3FC268F0" w14:textId="77777777" w:rsidR="00870859" w:rsidRPr="004B7E44" w:rsidRDefault="00870859" w:rsidP="00870859">
          <w:pPr>
            <w:rPr>
              <w:color w:val="auto"/>
            </w:rPr>
          </w:pPr>
          <w:r w:rsidRPr="004B7E44">
            <w:rPr>
              <w:color w:val="auto"/>
            </w:rPr>
            <w:t>To get started right away, just tap any placeholder text (such as this) and start typing to replace it with your own.</w:t>
          </w:r>
        </w:p>
        <w:p w14:paraId="20409894" w14:textId="77777777" w:rsidR="00870859" w:rsidRPr="004B7E44" w:rsidRDefault="00870859" w:rsidP="00870859">
          <w:pPr>
            <w:rPr>
              <w:color w:val="auto"/>
            </w:rPr>
          </w:pPr>
          <w:r w:rsidRPr="004B7E44">
            <w:rPr>
              <w:color w:val="auto"/>
            </w:rPr>
            <w:t xml:space="preserve">Want to insert a picture from your files or add a shape, text box, or table? You got it! On the Insert tab of the ribbon, just tap the option you need. </w:t>
          </w:r>
        </w:p>
        <w:p w14:paraId="692A33FD" w14:textId="77777777" w:rsidR="00870859" w:rsidRDefault="00870859" w:rsidP="00870859">
          <w:r w:rsidRPr="004B7E44">
            <w:rPr>
              <w:color w:val="auto"/>
            </w:rPr>
            <w:t>Find even more easy-to-use tools on the Insert tab, such as to add a hyperlink or insert a comment.</w:t>
          </w:r>
        </w:p>
      </w:sdtContent>
    </w:sdt>
    <w:p w14:paraId="13196307" w14:textId="77777777" w:rsidR="00870859" w:rsidRPr="004B7E44" w:rsidRDefault="00870859" w:rsidP="00870859">
      <w:pPr>
        <w:pStyle w:val="Ttulo3"/>
        <w:rPr>
          <w:rFonts w:eastAsiaTheme="minorHAnsi"/>
          <w:b/>
          <w:i w:val="0"/>
          <w:sz w:val="44"/>
        </w:rPr>
      </w:pPr>
    </w:p>
    <w:sdt>
      <w:sdtPr>
        <w:rPr>
          <w:color w:val="auto"/>
        </w:rPr>
        <w:id w:val="-553699218"/>
        <w:placeholder>
          <w:docPart w:val="56ACEC926F3A4E518606381B9C9441B3"/>
        </w:placeholder>
        <w:temporary/>
        <w:showingPlcHdr/>
        <w15:appearance w15:val="hidden"/>
      </w:sdtPr>
      <w:sdtContent>
        <w:p w14:paraId="4FF8CF85" w14:textId="77777777" w:rsidR="00870859" w:rsidRDefault="00870859" w:rsidP="00870859">
          <w:pPr>
            <w:pStyle w:val="Ttulo4"/>
            <w:rPr>
              <w:color w:val="auto"/>
            </w:rPr>
          </w:pPr>
          <w:r w:rsidRPr="004B7E44">
            <w:t>Heading 4</w:t>
          </w:r>
        </w:p>
      </w:sdtContent>
    </w:sdt>
    <w:p w14:paraId="173E0234" w14:textId="77777777" w:rsidR="00870859" w:rsidRDefault="00870859" w:rsidP="00870859"/>
    <w:sdt>
      <w:sdtPr>
        <w:rPr>
          <w:color w:val="auto"/>
        </w:rPr>
        <w:id w:val="873498595"/>
        <w:placeholder>
          <w:docPart w:val="E5B0FAA982574B179D5A10CAB328DC26"/>
        </w:placeholder>
        <w:temporary/>
        <w:showingPlcHdr/>
        <w15:appearance w15:val="hidden"/>
      </w:sdtPr>
      <w:sdtContent>
        <w:p w14:paraId="40E7330C" w14:textId="77777777" w:rsidR="00870859" w:rsidRPr="004B7E44" w:rsidRDefault="00870859" w:rsidP="00870859">
          <w:pPr>
            <w:rPr>
              <w:color w:val="auto"/>
            </w:rPr>
          </w:pPr>
          <w:r w:rsidRPr="004B7E44">
            <w:rPr>
              <w:color w:val="auto"/>
            </w:rPr>
            <w:t>To get started right away, just tap any placeholder text (such as this) and start typing to replace it with your own.</w:t>
          </w:r>
        </w:p>
        <w:p w14:paraId="009E2902" w14:textId="77777777" w:rsidR="00870859" w:rsidRPr="004B7E44" w:rsidRDefault="00870859" w:rsidP="00870859">
          <w:pPr>
            <w:rPr>
              <w:color w:val="auto"/>
            </w:rPr>
          </w:pPr>
          <w:r w:rsidRPr="004B7E44">
            <w:rPr>
              <w:color w:val="auto"/>
            </w:rPr>
            <w:t xml:space="preserve">Want to insert a picture from your files or add a shape, text box, or table? You got it! On the Insert tab of the ribbon, just tap the option you need. </w:t>
          </w:r>
        </w:p>
        <w:p w14:paraId="62A4085C" w14:textId="4E97D671" w:rsidR="00E94B5F" w:rsidRPr="004B7E44" w:rsidRDefault="00870859" w:rsidP="00870859">
          <w:r w:rsidRPr="004B7E44">
            <w:rPr>
              <w:color w:val="auto"/>
            </w:rPr>
            <w:t>Find even more easy-to-use tools on the Insert tab, such as to add a hyperlink or insert a comment.</w:t>
          </w:r>
        </w:p>
      </w:sdtContent>
    </w:sdt>
    <w:sectPr w:rsidR="00E94B5F" w:rsidRPr="004B7E44" w:rsidSect="004B7E44">
      <w:headerReference w:type="default" r:id="rId8"/>
      <w:footerReference w:type="default" r:id="rId9"/>
      <w:footerReference w:type="first" r:id="rId10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29BA0" w14:textId="77777777" w:rsidR="00910E93" w:rsidRDefault="00910E93" w:rsidP="004B7E44">
      <w:r>
        <w:separator/>
      </w:r>
    </w:p>
  </w:endnote>
  <w:endnote w:type="continuationSeparator" w:id="0">
    <w:p w14:paraId="58FD52B1" w14:textId="77777777" w:rsidR="00910E93" w:rsidRDefault="00910E93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52163D5A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6D770FC" w14:textId="77777777" w:rsidR="004B7E44" w:rsidRDefault="004B7E44" w:rsidP="004B7E44">
          <w:pPr>
            <w:pStyle w:val="Rodap"/>
          </w:pPr>
          <w:r>
            <w:t>www.companywebsite.com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79E201" w14:textId="77777777" w:rsidR="005A718F" w:rsidRDefault="005A718F" w:rsidP="004B7E44">
        <w:pPr>
          <w:pStyle w:val="Rodap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8D967" w14:textId="77777777" w:rsidR="00910E93" w:rsidRDefault="00910E93" w:rsidP="004B7E44">
      <w:r>
        <w:separator/>
      </w:r>
    </w:p>
  </w:footnote>
  <w:footnote w:type="continuationSeparator" w:id="0">
    <w:p w14:paraId="49994BDF" w14:textId="77777777" w:rsidR="00910E93" w:rsidRDefault="00910E93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648E06FB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599281E5" w14:textId="77777777" w:rsidR="004B7E44" w:rsidRDefault="004B7E44" w:rsidP="004B7E44">
          <w:pPr>
            <w:pStyle w:val="Cabealho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73A45FAD" wp14:editId="03F765DD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A9D6D87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73A45FAD" id="Rectangle 11" o:spid="_x0000_s1030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0A9D6D87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9A5"/>
    <w:rsid w:val="00293B83"/>
    <w:rsid w:val="004149A5"/>
    <w:rsid w:val="00473281"/>
    <w:rsid w:val="004B7E44"/>
    <w:rsid w:val="004D5252"/>
    <w:rsid w:val="004F2B86"/>
    <w:rsid w:val="005A718F"/>
    <w:rsid w:val="006A3CE7"/>
    <w:rsid w:val="007516CF"/>
    <w:rsid w:val="00870859"/>
    <w:rsid w:val="008B33BC"/>
    <w:rsid w:val="00910E93"/>
    <w:rsid w:val="009120E9"/>
    <w:rsid w:val="00945900"/>
    <w:rsid w:val="009C396C"/>
    <w:rsid w:val="00A02CB4"/>
    <w:rsid w:val="00A77FE8"/>
    <w:rsid w:val="00AD37E0"/>
    <w:rsid w:val="00B572B4"/>
    <w:rsid w:val="00BA0B7F"/>
    <w:rsid w:val="00DB26A7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B71E4D"/>
  <w15:chartTrackingRefBased/>
  <w15:docId w15:val="{D807BF3A-2574-4395-846B-7F93B640D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te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te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te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te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te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te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tuloCarter">
    <w:name w:val="Título Caráter"/>
    <w:basedOn w:val="Tipodeletrapredefinidodopargrafo"/>
    <w:link w:val="Ttu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tulo">
    <w:name w:val="Subtitle"/>
    <w:basedOn w:val="Normal"/>
    <w:link w:val="SubttuloCarte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ter">
    <w:name w:val="Subtítulo Caráter"/>
    <w:basedOn w:val="Tipodeletrapredefinidodopargrafo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emEspaament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ter">
    <w:name w:val="Título 2 Caráter"/>
    <w:basedOn w:val="Tipodeletrapredefinidodopargrafo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ter">
    <w:name w:val="Título 3 Caráter"/>
    <w:basedOn w:val="Tipodeletrapredefinidodopargrafo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ter">
    <w:name w:val="Título 4 Caráter"/>
    <w:basedOn w:val="Tipodeletrapredefinidodopargrafo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ter">
    <w:name w:val="Título 5 Caráter"/>
    <w:basedOn w:val="Tipodeletrapredefinidodopargrafo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5A718F"/>
    <w:pPr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A718F"/>
  </w:style>
  <w:style w:type="paragraph" w:styleId="Rodap">
    <w:name w:val="footer"/>
    <w:basedOn w:val="Normal"/>
    <w:link w:val="RodapCarter"/>
    <w:uiPriority w:val="99"/>
    <w:unhideWhenUsed/>
    <w:rsid w:val="005A718F"/>
    <w:pPr>
      <w:spacing w:line="240" w:lineRule="auto"/>
      <w:jc w:val="center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A718F"/>
  </w:style>
  <w:style w:type="character" w:styleId="TextodoMarcadordePosio">
    <w:name w:val="Placeholder Text"/>
    <w:basedOn w:val="Tipodeletrapredefinidodopargrafo"/>
    <w:uiPriority w:val="99"/>
    <w:semiHidden/>
    <w:rsid w:val="009459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glossaryDocument" Target="glossary/document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\AppData\Local\Microsoft\Office\16.0\DTS\en-US%7bD73EA29F-D4E7-45B5-84A3-0B045AFD50EF%7d\%7b3544A06D-40C2-45AC-B252-B6E115FBC9AA%7dtf1639279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E59FFD31E9C48D99226F9DD4155739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C7A8653-3A0B-4B32-AA27-6F784D528A33}"/>
      </w:docPartPr>
      <w:docPartBody>
        <w:p w:rsidR="00271831" w:rsidRDefault="00000000">
          <w:pPr>
            <w:pStyle w:val="3E59FFD31E9C48D99226F9DD4155739B"/>
          </w:pPr>
          <w:r>
            <w:t>Company Name</w:t>
          </w:r>
        </w:p>
      </w:docPartBody>
    </w:docPart>
    <w:docPart>
      <w:docPartPr>
        <w:name w:val="7EB0CE25AB8D4EF98E4E1FCDC30EDE2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6B27BE9-2D9C-4593-A994-8D61397FFAEA}"/>
      </w:docPartPr>
      <w:docPartBody>
        <w:p w:rsidR="00271831" w:rsidRDefault="00000000">
          <w:pPr>
            <w:pStyle w:val="7EB0CE25AB8D4EF98E4E1FCDC30EDE28"/>
          </w:pPr>
          <w:r>
            <w:t>Heading 3</w:t>
          </w:r>
        </w:p>
      </w:docPartBody>
    </w:docPart>
    <w:docPart>
      <w:docPartPr>
        <w:name w:val="CDBE19A758534BDFB477B481BD347BA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C3C918A-397B-48AA-85BA-BE91184A8158}"/>
      </w:docPartPr>
      <w:docPartBody>
        <w:p w:rsidR="00271831" w:rsidRDefault="00000000" w:rsidP="005A718F">
          <w:r>
            <w:t>To get started right away, just tap any placeholder text (such as this) and start typing to replace it with your own.</w:t>
          </w:r>
        </w:p>
        <w:p w:rsidR="00271831" w:rsidRDefault="00000000" w:rsidP="005A718F">
          <w:r>
            <w:t xml:space="preserve">Want to insert a picture from your files or add a shape, text box, or table? You got it! On the Insert tab of the ribbon, just tap the option you need. </w:t>
          </w:r>
        </w:p>
        <w:p w:rsidR="00271831" w:rsidRDefault="00000000">
          <w:pPr>
            <w:pStyle w:val="CDBE19A758534BDFB477B481BD347BAA"/>
          </w:pPr>
          <w:r>
            <w:t>Find even more easy-to-use tools on the Insert tab, such as to add a hyperlink or insert a comment.</w:t>
          </w:r>
        </w:p>
      </w:docPartBody>
    </w:docPart>
    <w:docPart>
      <w:docPartPr>
        <w:name w:val="5A89E11C4FE04BDF8CF14BC103AAF53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C83A78E-7A59-420F-B4E3-EE592DE052E0}"/>
      </w:docPartPr>
      <w:docPartBody>
        <w:p w:rsidR="00271831" w:rsidRDefault="00000000">
          <w:pPr>
            <w:pStyle w:val="5A89E11C4FE04BDF8CF14BC103AAF53B"/>
          </w:pPr>
          <w:r>
            <w:t>Heading 4</w:t>
          </w:r>
        </w:p>
      </w:docPartBody>
    </w:docPart>
    <w:docPart>
      <w:docPartPr>
        <w:name w:val="D935662EC41B49EFBC9D7874660C4EB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084FFB4-B4E5-486F-943A-2E4F515455D5}"/>
      </w:docPartPr>
      <w:docPartBody>
        <w:p w:rsidR="00271831" w:rsidRDefault="00000000" w:rsidP="005A718F">
          <w:r>
            <w:t>To get started right away, just tap any placeholder text (such as this) and start typing to replace it with your own.</w:t>
          </w:r>
        </w:p>
        <w:p w:rsidR="00271831" w:rsidRDefault="00000000" w:rsidP="005A718F">
          <w:r>
            <w:t xml:space="preserve">Want to insert a picture from your files or add a shape, text box, or table? You got it! On the Insert tab of the ribbon, just tap the option you need. </w:t>
          </w:r>
        </w:p>
        <w:p w:rsidR="00271831" w:rsidRDefault="00000000">
          <w:pPr>
            <w:pStyle w:val="D935662EC41B49EFBC9D7874660C4EB1"/>
          </w:pPr>
          <w:r>
            <w:t>Find even more easy-to-use tools on the Insert tab, such as to add a hyperlink or insert a comment.</w:t>
          </w:r>
        </w:p>
      </w:docPartBody>
    </w:docPart>
    <w:docPart>
      <w:docPartPr>
        <w:name w:val="DE13A9FF9BB447348DBC95DA5F038CB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16D21D5-937D-420C-95E4-3821300B1C75}"/>
      </w:docPartPr>
      <w:docPartBody>
        <w:p w:rsidR="00000000" w:rsidRDefault="000F1C2E" w:rsidP="000F1C2E">
          <w:pPr>
            <w:pStyle w:val="DE13A9FF9BB447348DBC95DA5F038CB3"/>
          </w:pPr>
          <w:r>
            <w:t>Company Name</w:t>
          </w:r>
        </w:p>
      </w:docPartBody>
    </w:docPart>
    <w:docPart>
      <w:docPartPr>
        <w:name w:val="0470A14E753B4E1CACCC6F8D10B6522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E2012CA-821C-4370-9AAC-33CC32FBC3DB}"/>
      </w:docPartPr>
      <w:docPartBody>
        <w:p w:rsidR="00000000" w:rsidRDefault="000F1C2E" w:rsidP="000F1C2E">
          <w:pPr>
            <w:pStyle w:val="0470A14E753B4E1CACCC6F8D10B6522D"/>
          </w:pPr>
          <w:r>
            <w:t>Marketing Plan</w:t>
          </w:r>
        </w:p>
      </w:docPartBody>
    </w:docPart>
    <w:docPart>
      <w:docPartPr>
        <w:name w:val="E72EAD3D2E754DE9807C5AF883A2476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F138ECC-F004-4193-8D80-85F96B995BA8}"/>
      </w:docPartPr>
      <w:docPartBody>
        <w:p w:rsidR="00000000" w:rsidRDefault="000F1C2E" w:rsidP="000F1C2E">
          <w:pPr>
            <w:pStyle w:val="E72EAD3D2E754DE9807C5AF883A2476B"/>
          </w:pPr>
          <w:r>
            <w:t>Heading 3</w:t>
          </w:r>
        </w:p>
      </w:docPartBody>
    </w:docPart>
    <w:docPart>
      <w:docPartPr>
        <w:name w:val="04A8EDDB4E8F4D82BF86EEC4394869B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20D112E-F627-477E-BD28-B39985485F73}"/>
      </w:docPartPr>
      <w:docPartBody>
        <w:p w:rsidR="000F1C2E" w:rsidRDefault="000F1C2E" w:rsidP="005A718F">
          <w:r>
            <w:t>To get started right away, just tap any placeholder text (such as this) and start typing to replace it with your own.</w:t>
          </w:r>
        </w:p>
        <w:p w:rsidR="000F1C2E" w:rsidRDefault="000F1C2E" w:rsidP="005A718F">
          <w:r>
            <w:t xml:space="preserve">Want to insert a picture from your files or add a shape, text box, or table? You got it! On the Insert tab of the ribbon, just tap the option you need. </w:t>
          </w:r>
        </w:p>
        <w:p w:rsidR="00000000" w:rsidRDefault="000F1C2E" w:rsidP="000F1C2E">
          <w:pPr>
            <w:pStyle w:val="04A8EDDB4E8F4D82BF86EEC4394869B8"/>
          </w:pPr>
          <w:r>
            <w:t>Find even more easy-to-use tools on the Insert tab, such as to add a hyperlink or insert a comment.</w:t>
          </w:r>
        </w:p>
      </w:docPartBody>
    </w:docPart>
    <w:docPart>
      <w:docPartPr>
        <w:name w:val="56ACEC926F3A4E518606381B9C9441B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591B758-E3B5-49D8-B74D-93A628036B35}"/>
      </w:docPartPr>
      <w:docPartBody>
        <w:p w:rsidR="00000000" w:rsidRDefault="000F1C2E" w:rsidP="000F1C2E">
          <w:pPr>
            <w:pStyle w:val="56ACEC926F3A4E518606381B9C9441B3"/>
          </w:pPr>
          <w:r>
            <w:t>Heading 4</w:t>
          </w:r>
        </w:p>
      </w:docPartBody>
    </w:docPart>
    <w:docPart>
      <w:docPartPr>
        <w:name w:val="E5B0FAA982574B179D5A10CAB328DC2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33A4F8F-5580-4EF4-A9DE-8CCA80E852F2}"/>
      </w:docPartPr>
      <w:docPartBody>
        <w:p w:rsidR="000F1C2E" w:rsidRDefault="000F1C2E" w:rsidP="005A718F">
          <w:r>
            <w:t>To get started right away, just tap any placeholder text (such as this) and start typing to replace it with your own.</w:t>
          </w:r>
        </w:p>
        <w:p w:rsidR="000F1C2E" w:rsidRDefault="000F1C2E" w:rsidP="005A718F">
          <w:r>
            <w:t xml:space="preserve">Want to insert a picture from your files or add a shape, text box, or table? You got it! On the Insert tab of the ribbon, just tap the option you need. </w:t>
          </w:r>
        </w:p>
        <w:p w:rsidR="00000000" w:rsidRDefault="000F1C2E" w:rsidP="000F1C2E">
          <w:pPr>
            <w:pStyle w:val="E5B0FAA982574B179D5A10CAB328DC26"/>
          </w:pPr>
          <w:r>
            <w:t>Find even more easy-to-use tools on the Insert tab, such as to add a hyperlink or insert a comment.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8E9"/>
    <w:rsid w:val="000F1C2E"/>
    <w:rsid w:val="00271831"/>
    <w:rsid w:val="00384900"/>
    <w:rsid w:val="00654EFE"/>
    <w:rsid w:val="00C15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E59FFD31E9C48D99226F9DD4155739B">
    <w:name w:val="3E59FFD31E9C48D99226F9DD4155739B"/>
  </w:style>
  <w:style w:type="paragraph" w:customStyle="1" w:styleId="7AE5854C085942249F4851859B3E67B5">
    <w:name w:val="7AE5854C085942249F4851859B3E67B5"/>
  </w:style>
  <w:style w:type="paragraph" w:customStyle="1" w:styleId="7EB0CE25AB8D4EF98E4E1FCDC30EDE28">
    <w:name w:val="7EB0CE25AB8D4EF98E4E1FCDC30EDE28"/>
  </w:style>
  <w:style w:type="paragraph" w:customStyle="1" w:styleId="CDBE19A758534BDFB477B481BD347BAA">
    <w:name w:val="CDBE19A758534BDFB477B481BD347BAA"/>
  </w:style>
  <w:style w:type="paragraph" w:customStyle="1" w:styleId="5A89E11C4FE04BDF8CF14BC103AAF53B">
    <w:name w:val="5A89E11C4FE04BDF8CF14BC103AAF53B"/>
  </w:style>
  <w:style w:type="paragraph" w:customStyle="1" w:styleId="D935662EC41B49EFBC9D7874660C4EB1">
    <w:name w:val="D935662EC41B49EFBC9D7874660C4EB1"/>
  </w:style>
  <w:style w:type="paragraph" w:customStyle="1" w:styleId="DE13A9FF9BB447348DBC95DA5F038CB3">
    <w:name w:val="DE13A9FF9BB447348DBC95DA5F038CB3"/>
    <w:rsid w:val="000F1C2E"/>
  </w:style>
  <w:style w:type="paragraph" w:customStyle="1" w:styleId="0470A14E753B4E1CACCC6F8D10B6522D">
    <w:name w:val="0470A14E753B4E1CACCC6F8D10B6522D"/>
    <w:rsid w:val="000F1C2E"/>
  </w:style>
  <w:style w:type="paragraph" w:customStyle="1" w:styleId="E72EAD3D2E754DE9807C5AF883A2476B">
    <w:name w:val="E72EAD3D2E754DE9807C5AF883A2476B"/>
    <w:rsid w:val="000F1C2E"/>
  </w:style>
  <w:style w:type="paragraph" w:customStyle="1" w:styleId="04A8EDDB4E8F4D82BF86EEC4394869B8">
    <w:name w:val="04A8EDDB4E8F4D82BF86EEC4394869B8"/>
    <w:rsid w:val="000F1C2E"/>
  </w:style>
  <w:style w:type="paragraph" w:customStyle="1" w:styleId="56ACEC926F3A4E518606381B9C9441B3">
    <w:name w:val="56ACEC926F3A4E518606381B9C9441B3"/>
    <w:rsid w:val="000F1C2E"/>
  </w:style>
  <w:style w:type="paragraph" w:customStyle="1" w:styleId="E5B0FAA982574B179D5A10CAB328DC26">
    <w:name w:val="E5B0FAA982574B179D5A10CAB328DC26"/>
    <w:rsid w:val="000F1C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{3544A06D-40C2-45AC-B252-B6E115FBC9AA}tf16392796_win32</Template>
  <TotalTime>40</TotalTime>
  <Pages>3</Pages>
  <Words>242</Words>
  <Characters>1384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Resumo</dc:subject>
  <dc:creator>André Rolo</dc:creator>
  <cp:keywords/>
  <dc:description/>
  <cp:lastModifiedBy>André Alexandre Machado Rolo</cp:lastModifiedBy>
  <cp:revision>3</cp:revision>
  <dcterms:created xsi:type="dcterms:W3CDTF">2023-11-10T13:24:00Z</dcterms:created>
  <dcterms:modified xsi:type="dcterms:W3CDTF">2023-11-10T14:39:00Z</dcterms:modified>
</cp:coreProperties>
</file>